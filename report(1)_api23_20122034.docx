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0"/>
        <w:gridCol w:w="738"/>
        <w:gridCol w:w="1299"/>
        <w:gridCol w:w="816"/>
        <w:gridCol w:w="2547"/>
        <w:gridCol w:w="3646"/>
      </w:tblGrid>
      <w:tr w:rsidR="001B420B" w:rsidRPr="00F40E66" w14:paraId="30FFD5B1" w14:textId="77777777" w:rsidTr="001B420B">
        <w:trPr>
          <w:trHeight w:val="281"/>
        </w:trPr>
        <w:tc>
          <w:tcPr>
            <w:tcW w:w="1413" w:type="dxa"/>
          </w:tcPr>
          <w:p w14:paraId="74E3E86F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科目名</w:t>
            </w:r>
          </w:p>
        </w:tc>
        <w:tc>
          <w:tcPr>
            <w:tcW w:w="716" w:type="dxa"/>
          </w:tcPr>
          <w:p w14:paraId="6658DBD7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年度</w:t>
            </w:r>
          </w:p>
        </w:tc>
        <w:tc>
          <w:tcPr>
            <w:tcW w:w="1302" w:type="dxa"/>
          </w:tcPr>
          <w:p w14:paraId="79F6A822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レポート番号</w:t>
            </w:r>
          </w:p>
        </w:tc>
        <w:tc>
          <w:tcPr>
            <w:tcW w:w="817" w:type="dxa"/>
          </w:tcPr>
          <w:p w14:paraId="069D292D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クラス</w:t>
            </w:r>
          </w:p>
        </w:tc>
        <w:tc>
          <w:tcPr>
            <w:tcW w:w="2551" w:type="dxa"/>
          </w:tcPr>
          <w:p w14:paraId="56414A62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学籍番号</w:t>
            </w:r>
          </w:p>
        </w:tc>
        <w:tc>
          <w:tcPr>
            <w:tcW w:w="3657" w:type="dxa"/>
          </w:tcPr>
          <w:p w14:paraId="21CF83CB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名前</w:t>
            </w:r>
          </w:p>
        </w:tc>
      </w:tr>
      <w:tr w:rsidR="001B420B" w:rsidRPr="00F40E66" w14:paraId="2B5D6AC9" w14:textId="77777777" w:rsidTr="001B420B">
        <w:tc>
          <w:tcPr>
            <w:tcW w:w="1413" w:type="dxa"/>
          </w:tcPr>
          <w:p w14:paraId="61B5C40F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A</w:t>
            </w:r>
            <w:r w:rsidRPr="00F40E66">
              <w:rPr>
                <w:rFonts w:ascii="Meiryo UI" w:eastAsia="Meiryo UI" w:hAnsi="Meiryo UI"/>
              </w:rPr>
              <w:t>PI</w:t>
            </w:r>
            <w:r w:rsidRPr="00F40E66">
              <w:rPr>
                <w:rFonts w:ascii="Meiryo UI" w:eastAsia="Meiryo UI" w:hAnsi="Meiryo UI" w:hint="eastAsia"/>
              </w:rPr>
              <w:t>実習</w:t>
            </w:r>
          </w:p>
        </w:tc>
        <w:tc>
          <w:tcPr>
            <w:tcW w:w="716" w:type="dxa"/>
          </w:tcPr>
          <w:p w14:paraId="152F6EB6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2</w:t>
            </w:r>
            <w:r w:rsidRPr="00F40E66">
              <w:rPr>
                <w:rFonts w:ascii="Meiryo UI" w:eastAsia="Meiryo UI" w:hAnsi="Meiryo UI"/>
              </w:rPr>
              <w:t>02</w:t>
            </w:r>
            <w:r w:rsidR="00AC4314">
              <w:rPr>
                <w:rFonts w:ascii="Meiryo UI" w:eastAsia="Meiryo UI" w:hAnsi="Meiryo UI" w:hint="eastAsia"/>
              </w:rPr>
              <w:t>3</w:t>
            </w:r>
          </w:p>
        </w:tc>
        <w:tc>
          <w:tcPr>
            <w:tcW w:w="1302" w:type="dxa"/>
          </w:tcPr>
          <w:p w14:paraId="57B6E7E0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1</w:t>
            </w:r>
          </w:p>
        </w:tc>
        <w:tc>
          <w:tcPr>
            <w:tcW w:w="817" w:type="dxa"/>
          </w:tcPr>
          <w:p w14:paraId="1EEA5937" w14:textId="77056327" w:rsidR="001B420B" w:rsidRPr="00F40E66" w:rsidRDefault="00224221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B</w:t>
            </w:r>
          </w:p>
        </w:tc>
        <w:tc>
          <w:tcPr>
            <w:tcW w:w="2551" w:type="dxa"/>
          </w:tcPr>
          <w:p w14:paraId="1F6D487B" w14:textId="6197850B" w:rsidR="001B420B" w:rsidRPr="00F40E66" w:rsidRDefault="00224221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</w:t>
            </w:r>
            <w:r>
              <w:rPr>
                <w:rFonts w:ascii="Meiryo UI" w:eastAsia="Meiryo UI" w:hAnsi="Meiryo UI"/>
              </w:rPr>
              <w:t>0122034</w:t>
            </w:r>
          </w:p>
        </w:tc>
        <w:tc>
          <w:tcPr>
            <w:tcW w:w="3657" w:type="dxa"/>
          </w:tcPr>
          <w:p w14:paraId="3E8264AF" w14:textId="60B8D159" w:rsidR="001B420B" w:rsidRPr="00F40E66" w:rsidRDefault="00224221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駒木根通元</w:t>
            </w:r>
          </w:p>
        </w:tc>
      </w:tr>
    </w:tbl>
    <w:p w14:paraId="39D6795C" w14:textId="77777777" w:rsidR="00F40E66" w:rsidRPr="003C1CB1" w:rsidRDefault="00F40E66">
      <w:pPr>
        <w:rPr>
          <w:rFonts w:ascii="Meiryo UI" w:eastAsia="Meiryo UI" w:hAnsi="Meiryo UI"/>
        </w:rPr>
      </w:pPr>
      <w:r w:rsidRPr="003C1CB1">
        <w:rPr>
          <w:rFonts w:ascii="Meiryo UI" w:eastAsia="Meiryo UI" w:hAnsi="Meiryo UI" w:hint="eastAsia"/>
        </w:rPr>
        <w:t>レポートは最大4ページ以内とします。</w:t>
      </w:r>
      <w:r w:rsidR="003C1CB1" w:rsidRPr="003C1CB1">
        <w:rPr>
          <w:rFonts w:ascii="Meiryo UI" w:eastAsia="Meiryo UI" w:hAnsi="Meiryo UI" w:hint="eastAsia"/>
        </w:rPr>
        <w:t>ページ数や文字数よりも、わかりやすく書けているかどうかが、点数アップの</w:t>
      </w:r>
      <w:r w:rsidR="003C1CB1">
        <w:rPr>
          <w:rFonts w:ascii="Meiryo UI" w:eastAsia="Meiryo UI" w:hAnsi="Meiryo UI" w:hint="eastAsia"/>
        </w:rPr>
        <w:t>分かれ目です。</w:t>
      </w:r>
    </w:p>
    <w:p w14:paraId="73FA9E2D" w14:textId="77777777" w:rsidR="003C1CB1" w:rsidRPr="00F40E66" w:rsidRDefault="003C1CB1">
      <w:pPr>
        <w:rPr>
          <w:rFonts w:ascii="Meiryo UI" w:eastAsia="Meiryo UI" w:hAnsi="Meiryo UI"/>
          <w:sz w:val="22"/>
          <w:szCs w:val="24"/>
        </w:rPr>
      </w:pPr>
    </w:p>
    <w:p w14:paraId="709329CB" w14:textId="77777777" w:rsidR="008E699E" w:rsidRPr="008E699E" w:rsidRDefault="00F40E66" w:rsidP="008E699E">
      <w:pPr>
        <w:pStyle w:val="a4"/>
        <w:numPr>
          <w:ilvl w:val="0"/>
          <w:numId w:val="2"/>
        </w:numPr>
        <w:rPr>
          <w:rFonts w:ascii="Meiryo UI" w:eastAsia="Meiryo UI" w:hAnsi="Meiryo UI"/>
          <w:szCs w:val="21"/>
        </w:rPr>
      </w:pPr>
      <w:r w:rsidRPr="008E699E">
        <w:rPr>
          <w:rFonts w:ascii="Meiryo UI" w:eastAsia="Meiryo UI" w:hAnsi="Meiryo UI" w:hint="eastAsia"/>
          <w:szCs w:val="21"/>
        </w:rPr>
        <w:t>演習(1)で作成した</w:t>
      </w:r>
      <w:proofErr w:type="spellStart"/>
      <w:r w:rsidRPr="008E699E">
        <w:rPr>
          <w:rFonts w:ascii="Meiryo UI" w:eastAsia="Meiryo UI" w:hAnsi="Meiryo UI" w:hint="eastAsia"/>
          <w:szCs w:val="21"/>
        </w:rPr>
        <w:t>Github</w:t>
      </w:r>
      <w:proofErr w:type="spellEnd"/>
      <w:r w:rsidRPr="008E699E">
        <w:rPr>
          <w:rFonts w:ascii="Meiryo UI" w:eastAsia="Meiryo UI" w:hAnsi="Meiryo UI" w:hint="eastAsia"/>
          <w:szCs w:val="21"/>
        </w:rPr>
        <w:t xml:space="preserve"> プライベートリポジトリに教員を招待してください。招待したプライベートリポジトリの設定画面の画面ショットをレポートに添付してください。</w:t>
      </w:r>
      <w:r w:rsidR="008E699E" w:rsidRPr="008E699E">
        <w:rPr>
          <w:rFonts w:ascii="Meiryo UI" w:eastAsia="Meiryo UI" w:hAnsi="Meiryo UI"/>
          <w:szCs w:val="21"/>
        </w:rPr>
        <w:tab/>
      </w:r>
      <w:r w:rsidR="008E699E" w:rsidRPr="008E699E">
        <w:rPr>
          <w:rFonts w:ascii="Meiryo UI" w:eastAsia="Meiryo UI" w:hAnsi="Meiryo UI"/>
          <w:szCs w:val="21"/>
        </w:rPr>
        <w:br/>
      </w:r>
      <w:r w:rsidR="008E699E" w:rsidRPr="008E699E">
        <w:rPr>
          <w:rFonts w:ascii="Meiryo UI" w:eastAsia="Meiryo UI" w:hAnsi="Meiryo UI" w:cs="MS PGothic" w:hint="eastAsia"/>
          <w:kern w:val="0"/>
          <w:szCs w:val="21"/>
        </w:rPr>
        <w:t>Aクラスの方 &gt;&gt; 堀川：</w:t>
      </w:r>
      <w:proofErr w:type="spellStart"/>
      <w:r w:rsidR="008E699E" w:rsidRPr="00666E53">
        <w:rPr>
          <w:rFonts w:ascii="Meiryo UI" w:eastAsia="Meiryo UI" w:hAnsi="Meiryo UI" w:cs="MS PGothic" w:hint="eastAsia"/>
          <w:b/>
          <w:bCs/>
          <w:kern w:val="0"/>
          <w:szCs w:val="21"/>
        </w:rPr>
        <w:t>ke</w:t>
      </w:r>
      <w:r w:rsidR="000A1C5A" w:rsidRPr="00666E53">
        <w:rPr>
          <w:rFonts w:ascii="Meiryo UI" w:eastAsia="Meiryo UI" w:hAnsi="Meiryo UI" w:cs="MS PGothic"/>
          <w:b/>
          <w:bCs/>
          <w:kern w:val="0"/>
          <w:szCs w:val="21"/>
        </w:rPr>
        <w:t>yt</w:t>
      </w:r>
      <w:r w:rsidR="008E699E" w:rsidRPr="00666E53">
        <w:rPr>
          <w:rFonts w:ascii="Meiryo UI" w:eastAsia="Meiryo UI" w:hAnsi="Meiryo UI" w:cs="MS PGothic" w:hint="eastAsia"/>
          <w:b/>
          <w:bCs/>
          <w:kern w:val="0"/>
          <w:szCs w:val="21"/>
        </w:rPr>
        <w:t>rive</w:t>
      </w:r>
      <w:proofErr w:type="spellEnd"/>
      <w:r w:rsidR="008E699E" w:rsidRPr="008E699E">
        <w:rPr>
          <w:rFonts w:ascii="Meiryo UI" w:eastAsia="Meiryo UI" w:hAnsi="Meiryo UI" w:cs="MS PGothic"/>
          <w:kern w:val="0"/>
          <w:szCs w:val="21"/>
        </w:rPr>
        <w:br/>
      </w:r>
      <w:r w:rsidR="008E699E" w:rsidRPr="008E699E">
        <w:rPr>
          <w:rFonts w:ascii="Meiryo UI" w:eastAsia="Meiryo UI" w:hAnsi="Meiryo UI" w:cs="MS PGothic" w:hint="eastAsia"/>
          <w:kern w:val="0"/>
          <w:szCs w:val="21"/>
        </w:rPr>
        <w:t xml:space="preserve">Bクラスの方 &gt;&gt; 西川(浩) : </w:t>
      </w:r>
      <w:r w:rsidR="008E699E" w:rsidRPr="00666E53">
        <w:rPr>
          <w:rFonts w:ascii="Meiryo UI" w:eastAsia="Meiryo UI" w:hAnsi="Meiryo UI" w:cs="MS PGothic" w:hint="eastAsia"/>
          <w:b/>
          <w:bCs/>
          <w:kern w:val="0"/>
          <w:szCs w:val="21"/>
        </w:rPr>
        <w:t>nishikawa904</w:t>
      </w:r>
    </w:p>
    <w:p w14:paraId="16006187" w14:textId="185471D5" w:rsidR="003C1CB1" w:rsidRDefault="0014741F" w:rsidP="003C1CB1">
      <w:pPr>
        <w:pStyle w:val="a4"/>
        <w:rPr>
          <w:rFonts w:ascii="Meiryo UI" w:eastAsia="Meiryo UI" w:hAnsi="Meiryo UI"/>
        </w:rPr>
      </w:pPr>
      <w:r>
        <w:rPr>
          <w:rFonts w:ascii="Meiryo UI" w:eastAsia="Meiryo UI" w:hAnsi="Meiryo UI" w:hint="eastAsia"/>
          <w:noProof/>
        </w:rPr>
        <w:drawing>
          <wp:inline distT="0" distB="0" distL="0" distR="0" wp14:anchorId="7A9FB6F1" wp14:editId="414D33DB">
            <wp:extent cx="6645910" cy="4153535"/>
            <wp:effectExtent l="0" t="0" r="0" b="0"/>
            <wp:docPr id="1004856547" name="図 4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6547" name="図 4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7364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50AEEBE7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5CBBD60C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4491D288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13585DB5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30F50019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38D3BF85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43B0B494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10B9C8C9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5851A0F2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4152291D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061A94B9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50A4285D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72D2CB88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27AA2860" w14:textId="3EBBA3C2" w:rsidR="003C1CB1" w:rsidRPr="003C1CB1" w:rsidRDefault="003C1CB1" w:rsidP="003C1CB1">
      <w:pPr>
        <w:pStyle w:val="a4"/>
        <w:numPr>
          <w:ilvl w:val="0"/>
          <w:numId w:val="2"/>
        </w:numPr>
        <w:rPr>
          <w:rFonts w:ascii="Meiryo UI" w:eastAsia="Meiryo UI" w:hAnsi="Meiryo UI"/>
        </w:rPr>
      </w:pPr>
      <w:proofErr w:type="spellStart"/>
      <w:r w:rsidRPr="003C1CB1">
        <w:rPr>
          <w:rFonts w:ascii="Meiryo UI" w:eastAsia="Meiryo UI" w:hAnsi="Meiryo UI" w:hint="eastAsia"/>
        </w:rPr>
        <w:lastRenderedPageBreak/>
        <w:t>Github</w:t>
      </w:r>
      <w:proofErr w:type="spellEnd"/>
      <w:r w:rsidRPr="003C1CB1">
        <w:rPr>
          <w:rFonts w:ascii="Meiryo UI" w:eastAsia="Meiryo UI" w:hAnsi="Meiryo UI" w:hint="eastAsia"/>
        </w:rPr>
        <w:t xml:space="preserve"> Pagesの機能を使って、自分用のホームページを作ってください。作った</w:t>
      </w:r>
      <w:r>
        <w:rPr>
          <w:rFonts w:ascii="Meiryo UI" w:eastAsia="Meiryo UI" w:hAnsi="Meiryo UI" w:hint="eastAsia"/>
        </w:rPr>
        <w:t>ホームページについて画面ショット含めてレポートとして報告</w:t>
      </w:r>
      <w:r w:rsidRPr="003C1CB1">
        <w:rPr>
          <w:rFonts w:ascii="Meiryo UI" w:eastAsia="Meiryo UI" w:hAnsi="Meiryo UI" w:hint="eastAsia"/>
        </w:rPr>
        <w:t>してください。</w:t>
      </w:r>
      <w:r w:rsidR="00AC4314">
        <w:rPr>
          <w:rFonts w:ascii="Meiryo UI" w:eastAsia="Meiryo UI" w:hAnsi="Meiryo UI" w:hint="eastAsia"/>
        </w:rPr>
        <w:t>(</w:t>
      </w:r>
      <w:r w:rsidR="00AC4314">
        <w:rPr>
          <w:rFonts w:ascii="Meiryo UI" w:eastAsia="Meiryo UI" w:hAnsi="Meiryo UI"/>
        </w:rPr>
        <w:t>CSS</w:t>
      </w:r>
      <w:r w:rsidR="00AC4314">
        <w:rPr>
          <w:rFonts w:ascii="Meiryo UI" w:eastAsia="Meiryo UI" w:hAnsi="Meiryo UI" w:hint="eastAsia"/>
        </w:rPr>
        <w:t>や画像等があると、評価が高まります。法にしたがわない場合は減点対象になる。</w:t>
      </w:r>
    </w:p>
    <w:p w14:paraId="0B694B91" w14:textId="6BC2EE3C" w:rsidR="0014741F" w:rsidRDefault="0022422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CBD018" wp14:editId="27F83118">
                <wp:simplePos x="0" y="0"/>
                <wp:positionH relativeFrom="column">
                  <wp:posOffset>3675380</wp:posOffset>
                </wp:positionH>
                <wp:positionV relativeFrom="paragraph">
                  <wp:posOffset>181610</wp:posOffset>
                </wp:positionV>
                <wp:extent cx="1411834" cy="299923"/>
                <wp:effectExtent l="0" t="0" r="0" b="0"/>
                <wp:wrapNone/>
                <wp:docPr id="64876457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834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13421B" w14:textId="68BBF35D" w:rsidR="0014741F" w:rsidRDefault="0014741F">
                            <w:r>
                              <w:rPr>
                                <w:rFonts w:hint="eastAsia"/>
                              </w:rPr>
                              <w:t>・研究画面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CBD018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5" o:spid="_x0000_s1026" type="#_x0000_t202" style="position:absolute;left:0;text-align:left;margin-left:289.4pt;margin-top:14.3pt;width:111.15pt;height:2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" filled="f" stroked="f" strokeweight=".5pt">
                <v:textbox>
                  <w:txbxContent>
                    <w:p w14:paraId="6B13421B" w14:textId="68BBF35D" w:rsidR="0014741F" w:rsidRDefault="0014741F">
                      <w:r>
                        <w:rPr>
                          <w:rFonts w:hint="eastAsia"/>
                        </w:rPr>
                        <w:t>・研究画面</w:t>
                      </w:r>
                    </w:p>
                  </w:txbxContent>
                </v:textbox>
              </v:shape>
            </w:pict>
          </mc:Fallback>
        </mc:AlternateContent>
      </w:r>
    </w:p>
    <w:p w14:paraId="5401E2DA" w14:textId="1972FF90" w:rsidR="0014741F" w:rsidRDefault="0014741F">
      <w:r>
        <w:rPr>
          <w:rFonts w:hint="eastAsia"/>
        </w:rPr>
        <w:t>・ホーム画面</w:t>
      </w:r>
    </w:p>
    <w:p w14:paraId="69B5C7B9" w14:textId="3F862F14" w:rsidR="0014741F" w:rsidRDefault="0014741F">
      <w:r>
        <w:rPr>
          <w:noProof/>
        </w:rPr>
        <w:drawing>
          <wp:anchor distT="0" distB="0" distL="114300" distR="114300" simplePos="0" relativeHeight="251659264" behindDoc="0" locked="0" layoutInCell="1" allowOverlap="1" wp14:anchorId="6550FFB7" wp14:editId="75290261">
            <wp:simplePos x="0" y="0"/>
            <wp:positionH relativeFrom="column">
              <wp:posOffset>3763188</wp:posOffset>
            </wp:positionH>
            <wp:positionV relativeFrom="paragraph">
              <wp:posOffset>64770</wp:posOffset>
            </wp:positionV>
            <wp:extent cx="2560320" cy="4333358"/>
            <wp:effectExtent l="0" t="0" r="5080" b="0"/>
            <wp:wrapNone/>
            <wp:docPr id="1831314357" name="図 2" descr="ゲームの画面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14357" name="図 2" descr="ゲームの画面&#10;&#10;低い精度で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333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58A4BAD" wp14:editId="77802E8C">
            <wp:simplePos x="0" y="0"/>
            <wp:positionH relativeFrom="column">
              <wp:posOffset>288925</wp:posOffset>
            </wp:positionH>
            <wp:positionV relativeFrom="paragraph">
              <wp:posOffset>97612</wp:posOffset>
            </wp:positionV>
            <wp:extent cx="2852533" cy="4357243"/>
            <wp:effectExtent l="0" t="0" r="5080" b="0"/>
            <wp:wrapNone/>
            <wp:docPr id="1755223393" name="図 1" descr="モニター画面に映る男性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393" name="図 1" descr="モニター画面に映る男性&#10;&#10;中程度の精度で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533" cy="4357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9C3A1" w14:textId="03467790" w:rsidR="0014741F" w:rsidRDefault="0014741F"/>
    <w:p w14:paraId="0EA9F6D1" w14:textId="3BB987A5" w:rsidR="0014741F" w:rsidRDefault="0014741F"/>
    <w:p w14:paraId="0A6F7D86" w14:textId="1F65984D" w:rsidR="0014741F" w:rsidRDefault="0014741F"/>
    <w:p w14:paraId="1A5D7C19" w14:textId="33A4B697" w:rsidR="0014741F" w:rsidRDefault="0014741F"/>
    <w:p w14:paraId="1FC8A54B" w14:textId="19998EE0" w:rsidR="0014741F" w:rsidRDefault="0014741F"/>
    <w:p w14:paraId="3298BF16" w14:textId="3C775400" w:rsidR="0014741F" w:rsidRDefault="0014741F"/>
    <w:p w14:paraId="53A77A00" w14:textId="17B5241B" w:rsidR="0014741F" w:rsidRDefault="0014741F"/>
    <w:p w14:paraId="32DD8EEA" w14:textId="5708464B" w:rsidR="0014741F" w:rsidRDefault="0014741F"/>
    <w:p w14:paraId="0941B75B" w14:textId="64DFBDBD" w:rsidR="0014741F" w:rsidRDefault="0014741F"/>
    <w:p w14:paraId="2FBCB456" w14:textId="584FD29D" w:rsidR="0014741F" w:rsidRDefault="0014741F"/>
    <w:p w14:paraId="5D3A37A9" w14:textId="5716906A" w:rsidR="0014741F" w:rsidRDefault="0014741F"/>
    <w:p w14:paraId="5D7023BD" w14:textId="73964C96" w:rsidR="0014741F" w:rsidRDefault="0014741F"/>
    <w:p w14:paraId="599C35E1" w14:textId="7A4D8808" w:rsidR="0014741F" w:rsidRDefault="0014741F"/>
    <w:p w14:paraId="1DDBCF21" w14:textId="64EFC582" w:rsidR="0014741F" w:rsidRDefault="0014741F"/>
    <w:p w14:paraId="3D8A2F92" w14:textId="6BABEEDB" w:rsidR="0014741F" w:rsidRDefault="0014741F"/>
    <w:p w14:paraId="03B71824" w14:textId="73025325" w:rsidR="0014741F" w:rsidRDefault="0014741F"/>
    <w:p w14:paraId="1FF266EF" w14:textId="77777777" w:rsidR="0014741F" w:rsidRDefault="0014741F"/>
    <w:p w14:paraId="5440E206" w14:textId="77777777" w:rsidR="0014741F" w:rsidRDefault="0014741F"/>
    <w:p w14:paraId="253B04C9" w14:textId="77777777" w:rsidR="0014741F" w:rsidRDefault="0014741F"/>
    <w:p w14:paraId="1E8043AC" w14:textId="20209646" w:rsidR="0014741F" w:rsidRDefault="0014741F">
      <w:r>
        <w:rPr>
          <w:rFonts w:hint="eastAsia"/>
        </w:rPr>
        <w:t>・コンタクト画面</w:t>
      </w:r>
    </w:p>
    <w:p w14:paraId="5277DA91" w14:textId="39F6C50D" w:rsidR="0014741F" w:rsidRDefault="0014741F">
      <w:r>
        <w:rPr>
          <w:noProof/>
        </w:rPr>
        <w:drawing>
          <wp:anchor distT="0" distB="0" distL="114300" distR="114300" simplePos="0" relativeHeight="251660288" behindDoc="0" locked="0" layoutInCell="1" allowOverlap="1" wp14:anchorId="68462D90" wp14:editId="1BD718F8">
            <wp:simplePos x="0" y="0"/>
            <wp:positionH relativeFrom="column">
              <wp:posOffset>105486</wp:posOffset>
            </wp:positionH>
            <wp:positionV relativeFrom="paragraph">
              <wp:posOffset>185166</wp:posOffset>
            </wp:positionV>
            <wp:extent cx="4213555" cy="3214315"/>
            <wp:effectExtent l="0" t="0" r="3175" b="0"/>
            <wp:wrapNone/>
            <wp:docPr id="656689780" name="図 3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89780" name="図 3" descr="グラフィカル ユーザー インターフェイス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555" cy="321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3D995" w14:textId="2A3E7AB9" w:rsidR="0014741F" w:rsidRDefault="0014741F"/>
    <w:p w14:paraId="5D5BC470" w14:textId="137E0D25" w:rsidR="0014741F" w:rsidRDefault="0014741F"/>
    <w:p w14:paraId="247821CB" w14:textId="77F20FC8" w:rsidR="0014741F" w:rsidRDefault="0014741F"/>
    <w:p w14:paraId="45DBA46B" w14:textId="7A23C328" w:rsidR="00F40E66" w:rsidRPr="00F40E66" w:rsidRDefault="00F40E66"/>
    <w:sectPr w:rsidR="00F40E66" w:rsidRPr="00F40E66" w:rsidSect="00F47AAB">
      <w:footerReference w:type="default" r:id="rId12"/>
      <w:pgSz w:w="11906" w:h="16838"/>
      <w:pgMar w:top="720" w:right="720" w:bottom="720" w:left="720" w:header="454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D03F2" w14:textId="77777777" w:rsidR="00F47AAB" w:rsidRDefault="00F47AAB" w:rsidP="001B420B">
      <w:r>
        <w:separator/>
      </w:r>
    </w:p>
  </w:endnote>
  <w:endnote w:type="continuationSeparator" w:id="0">
    <w:p w14:paraId="2F2FB8A9" w14:textId="77777777" w:rsidR="00F47AAB" w:rsidRDefault="00F47AAB" w:rsidP="001B4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1B420B" w:rsidRPr="001B420B" w14:paraId="61286EE0" w14:textId="77777777">
      <w:trPr>
        <w:jc w:val="right"/>
      </w:trPr>
      <w:tc>
        <w:tcPr>
          <w:tcW w:w="4795" w:type="dxa"/>
          <w:vAlign w:val="center"/>
        </w:tcPr>
        <w:p w14:paraId="3DB5D540" w14:textId="77777777" w:rsidR="001B420B" w:rsidRPr="001B420B" w:rsidRDefault="001B420B">
          <w:pPr>
            <w:pStyle w:val="a5"/>
            <w:jc w:val="right"/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</w:pP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A</w:t>
          </w:r>
          <w:r w:rsidRPr="001B420B"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  <w:t>PI</w:t>
          </w: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実習</w:t>
          </w:r>
        </w:p>
      </w:tc>
      <w:tc>
        <w:tcPr>
          <w:tcW w:w="250" w:type="pct"/>
          <w:shd w:val="clear" w:color="auto" w:fill="ED7D31" w:themeFill="accent2"/>
          <w:vAlign w:val="center"/>
        </w:tcPr>
        <w:p w14:paraId="03C2BF10" w14:textId="77777777" w:rsidR="001B420B" w:rsidRPr="001B420B" w:rsidRDefault="001B420B">
          <w:pPr>
            <w:pStyle w:val="a7"/>
            <w:jc w:val="center"/>
            <w:rPr>
              <w:rFonts w:ascii="Meiryo UI" w:eastAsia="Meiryo UI" w:hAnsi="Meiryo UI"/>
              <w:color w:val="FFFFFF" w:themeColor="background1"/>
              <w:sz w:val="20"/>
              <w:szCs w:val="20"/>
            </w:rPr>
          </w:pP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begin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instrText>PAGE   \* MERGEFORMAT</w:instrTex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separate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  <w:lang w:val="ja-JP"/>
            </w:rPr>
            <w:t>2</w: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67326BB4" w14:textId="77777777" w:rsidR="001B420B" w:rsidRDefault="001B42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F6252" w14:textId="77777777" w:rsidR="00F47AAB" w:rsidRDefault="00F47AAB" w:rsidP="001B420B">
      <w:r>
        <w:rPr>
          <w:rFonts w:hint="eastAsia"/>
        </w:rPr>
        <w:separator/>
      </w:r>
    </w:p>
  </w:footnote>
  <w:footnote w:type="continuationSeparator" w:id="0">
    <w:p w14:paraId="15193EF8" w14:textId="77777777" w:rsidR="00F47AAB" w:rsidRDefault="00F47AAB" w:rsidP="001B42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D7405"/>
    <w:multiLevelType w:val="hybridMultilevel"/>
    <w:tmpl w:val="921827D6"/>
    <w:lvl w:ilvl="0" w:tplc="392E17DC">
      <w:start w:val="1"/>
      <w:numFmt w:val="decimal"/>
      <w:lvlText w:val="%1.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13870CA"/>
    <w:multiLevelType w:val="multilevel"/>
    <w:tmpl w:val="812E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386E4A"/>
    <w:multiLevelType w:val="multilevel"/>
    <w:tmpl w:val="BA8CFC6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A616C4"/>
    <w:multiLevelType w:val="hybridMultilevel"/>
    <w:tmpl w:val="159EB22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7A130E74"/>
    <w:multiLevelType w:val="hybridMultilevel"/>
    <w:tmpl w:val="341A48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898438767">
    <w:abstractNumId w:val="1"/>
    <w:lvlOverride w:ilvl="0">
      <w:startOverride w:val="1"/>
    </w:lvlOverride>
  </w:num>
  <w:num w:numId="2" w16cid:durableId="37290372">
    <w:abstractNumId w:val="0"/>
  </w:num>
  <w:num w:numId="3" w16cid:durableId="971793664">
    <w:abstractNumId w:val="3"/>
  </w:num>
  <w:num w:numId="4" w16cid:durableId="1429542816">
    <w:abstractNumId w:val="4"/>
  </w:num>
  <w:num w:numId="5" w16cid:durableId="85164371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attachedTemplate r:id="rId1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41F"/>
    <w:rsid w:val="000A1C5A"/>
    <w:rsid w:val="0014741F"/>
    <w:rsid w:val="001B420B"/>
    <w:rsid w:val="00224221"/>
    <w:rsid w:val="003C1CB1"/>
    <w:rsid w:val="00496051"/>
    <w:rsid w:val="006400DD"/>
    <w:rsid w:val="00666E53"/>
    <w:rsid w:val="007E0449"/>
    <w:rsid w:val="008E699E"/>
    <w:rsid w:val="008F76DE"/>
    <w:rsid w:val="00940B95"/>
    <w:rsid w:val="00976970"/>
    <w:rsid w:val="0099440B"/>
    <w:rsid w:val="00A80170"/>
    <w:rsid w:val="00AC4314"/>
    <w:rsid w:val="00DA7EB1"/>
    <w:rsid w:val="00F40E66"/>
    <w:rsid w:val="00F4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FE89543"/>
  <w15:chartTrackingRefBased/>
  <w15:docId w15:val="{45E7E1A6-FFFE-DD48-80E8-96C5D8253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0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40E66"/>
    <w:pPr>
      <w:widowControl w:val="0"/>
      <w:jc w:val="both"/>
    </w:pPr>
  </w:style>
  <w:style w:type="paragraph" w:styleId="a5">
    <w:name w:val="header"/>
    <w:basedOn w:val="a"/>
    <w:link w:val="a6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1B420B"/>
  </w:style>
  <w:style w:type="paragraph" w:styleId="a7">
    <w:name w:val="footer"/>
    <w:basedOn w:val="a"/>
    <w:link w:val="a8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1B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omasan_2525/Desktop/API/report(1)_api23_20122034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65C6B-A887-4B9E-B8A0-F889F87B9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report(1)_api23_20122034.dotx</Template>
  <TotalTime>9</TotalTime>
  <Pages>2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駒木根 通元　komagine michimoto</cp:lastModifiedBy>
  <cp:revision>2</cp:revision>
  <dcterms:created xsi:type="dcterms:W3CDTF">2024-02-02T09:28:00Z</dcterms:created>
  <dcterms:modified xsi:type="dcterms:W3CDTF">2024-02-02T09:45:00Z</dcterms:modified>
</cp:coreProperties>
</file>